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74763" w14:textId="77777777" w:rsidR="00442CDE" w:rsidRPr="00442CDE" w:rsidRDefault="00442CDE" w:rsidP="00442CDE">
      <w:pPr>
        <w:spacing w:after="0" w:line="276" w:lineRule="auto"/>
        <w:contextualSpacing/>
        <w:rPr>
          <w:rFonts w:cs="Arial"/>
          <w:color w:val="FFFFFF" w:themeColor="background1"/>
          <w:highlight w:val="black"/>
        </w:rPr>
      </w:pPr>
      <w:r w:rsidRPr="00442CDE">
        <w:rPr>
          <w:noProof/>
          <w:color w:val="FFFFFF" w:themeColor="background1"/>
          <w:sz w:val="56"/>
          <w:szCs w:val="56"/>
          <w:highlight w:val="black"/>
          <w:lang w:eastAsia="de-CH"/>
        </w:rPr>
        <w:drawing>
          <wp:anchor distT="0" distB="0" distL="114300" distR="114300" simplePos="0" relativeHeight="251659264" behindDoc="1" locked="0" layoutInCell="1" allowOverlap="1" wp14:anchorId="7218D5F3" wp14:editId="10F1C538">
            <wp:simplePos x="0" y="0"/>
            <wp:positionH relativeFrom="page">
              <wp:align>right</wp:align>
            </wp:positionH>
            <wp:positionV relativeFrom="paragraph">
              <wp:posOffset>-540385</wp:posOffset>
            </wp:positionV>
            <wp:extent cx="7553325" cy="2193925"/>
            <wp:effectExtent l="0" t="0" r="9525" b="0"/>
            <wp:wrapNone/>
            <wp:docPr id="3" name="Grafik 3" descr="KI 2041«: Die wahre Geschichte der KI - Spektrum der Wissenscha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I 2041«: Die wahre Geschichte der KI - Spektrum der Wissenschaft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74" b="21377"/>
                    <a:stretch/>
                  </pic:blipFill>
                  <pic:spPr bwMode="auto">
                    <a:xfrm>
                      <a:off x="0" y="0"/>
                      <a:ext cx="7553325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2CDE">
        <w:rPr>
          <w:rFonts w:cs="Arial"/>
          <w:color w:val="FFFFFF" w:themeColor="background1"/>
          <w:sz w:val="56"/>
          <w:szCs w:val="56"/>
          <w:highlight w:val="black"/>
        </w:rPr>
        <w:t xml:space="preserve">Simeon Schär   </w:t>
      </w:r>
    </w:p>
    <w:p w14:paraId="1E2A5292" w14:textId="77777777" w:rsidR="00442CDE" w:rsidRPr="00442CDE" w:rsidRDefault="00442CDE" w:rsidP="00442CDE">
      <w:pPr>
        <w:rPr>
          <w:b/>
          <w:bCs/>
          <w:color w:val="FFFFFF" w:themeColor="background1"/>
          <w:sz w:val="2"/>
          <w:szCs w:val="20"/>
          <w:highlight w:val="black"/>
          <w:lang w:val="de-CH"/>
        </w:rPr>
      </w:pPr>
    </w:p>
    <w:p w14:paraId="58AE67F4" w14:textId="77777777" w:rsidR="00442CDE" w:rsidRPr="006340E4" w:rsidRDefault="00442CDE" w:rsidP="00442CDE">
      <w:pPr>
        <w:spacing w:after="0"/>
        <w:rPr>
          <w:b/>
          <w:bCs/>
          <w:color w:val="FFFFFF" w:themeColor="background1"/>
          <w:sz w:val="20"/>
          <w:szCs w:val="20"/>
          <w:highlight w:val="black"/>
          <w:lang w:val="de-CH"/>
        </w:rPr>
      </w:pPr>
      <w:r w:rsidRPr="006340E4">
        <w:rPr>
          <w:b/>
          <w:bCs/>
          <w:color w:val="FFFFFF" w:themeColor="background1"/>
          <w:sz w:val="20"/>
          <w:szCs w:val="20"/>
          <w:highlight w:val="black"/>
          <w:lang w:val="de-CH"/>
        </w:rPr>
        <w:t>Schäfligrabenstrasse 24</w:t>
      </w:r>
    </w:p>
    <w:p w14:paraId="35D6EF55" w14:textId="77777777" w:rsidR="00442CDE" w:rsidRPr="006340E4" w:rsidRDefault="00442CDE" w:rsidP="00442CDE">
      <w:pPr>
        <w:rPr>
          <w:b/>
          <w:bCs/>
          <w:color w:val="FFFFFF" w:themeColor="background1"/>
          <w:sz w:val="20"/>
          <w:szCs w:val="20"/>
          <w:highlight w:val="black"/>
          <w:lang w:val="de-CH"/>
        </w:rPr>
      </w:pPr>
      <w:r w:rsidRPr="006340E4">
        <w:rPr>
          <w:b/>
          <w:bCs/>
          <w:color w:val="FFFFFF" w:themeColor="background1"/>
          <w:sz w:val="20"/>
          <w:szCs w:val="20"/>
          <w:highlight w:val="black"/>
          <w:lang w:val="de-CH"/>
        </w:rPr>
        <w:t>8304 Wallisellen:</w:t>
      </w:r>
    </w:p>
    <w:p w14:paraId="11A854BE" w14:textId="77777777" w:rsidR="00442CDE" w:rsidRDefault="00000000" w:rsidP="00442CDE">
      <w:pPr>
        <w:spacing w:after="0"/>
        <w:rPr>
          <w:rStyle w:val="Hyperlink"/>
          <w:rFonts w:cs="Arial"/>
          <w:b/>
          <w:bCs/>
          <w:color w:val="FFFFFF" w:themeColor="background1"/>
          <w:highlight w:val="black"/>
          <w:lang w:val="de-CH"/>
        </w:rPr>
      </w:pPr>
      <w:hyperlink r:id="rId11" w:history="1">
        <w:r w:rsidR="00442CDE" w:rsidRPr="006340E4">
          <w:rPr>
            <w:rStyle w:val="Hyperlink"/>
            <w:rFonts w:cs="Arial"/>
            <w:b/>
            <w:bCs/>
            <w:color w:val="FFFFFF" w:themeColor="background1"/>
            <w:highlight w:val="black"/>
            <w:lang w:val="de-CH"/>
          </w:rPr>
          <w:t>simeon.schaer1@gmail.com</w:t>
        </w:r>
      </w:hyperlink>
    </w:p>
    <w:p w14:paraId="01C7ADBB" w14:textId="77777777" w:rsidR="00F50981" w:rsidRPr="00442CDE" w:rsidRDefault="00442CDE" w:rsidP="00442CDE">
      <w:pPr>
        <w:rPr>
          <w:rFonts w:cs="Arial"/>
          <w:b/>
          <w:bCs/>
          <w:color w:val="B4C6E7" w:themeColor="accent1" w:themeTint="66"/>
          <w:highlight w:val="black"/>
          <w:lang w:val="de-CH"/>
        </w:rPr>
      </w:pPr>
      <w:r w:rsidRPr="006340E4">
        <w:rPr>
          <w:b/>
          <w:bCs/>
          <w:color w:val="FFFFFF" w:themeColor="background1"/>
          <w:sz w:val="20"/>
          <w:szCs w:val="20"/>
          <w:highlight w:val="black"/>
        </w:rPr>
        <w:t>+41 76 595 56 43</w:t>
      </w:r>
    </w:p>
    <w:p w14:paraId="646094F4" w14:textId="77777777" w:rsidR="00F50981" w:rsidRPr="000878F9" w:rsidRDefault="00F50981" w:rsidP="00F50981">
      <w:pPr>
        <w:spacing w:after="0"/>
        <w:contextualSpacing/>
        <w:rPr>
          <w:rFonts w:ascii="Century Gothic" w:hAnsi="Century Gothic" w:cs="Arial"/>
          <w:color w:val="000000" w:themeColor="text1"/>
          <w:lang w:val="de-CH"/>
        </w:rPr>
      </w:pPr>
    </w:p>
    <w:p w14:paraId="683F536B" w14:textId="77777777" w:rsidR="004B683A" w:rsidRPr="000878F9" w:rsidRDefault="004B683A" w:rsidP="00F50981">
      <w:pPr>
        <w:spacing w:after="0"/>
        <w:contextualSpacing/>
        <w:rPr>
          <w:rFonts w:ascii="Century Gothic" w:hAnsi="Century Gothic" w:cs="Arial"/>
          <w:color w:val="000000" w:themeColor="text1"/>
          <w:lang w:val="de-CH"/>
        </w:rPr>
      </w:pPr>
    </w:p>
    <w:p w14:paraId="60702D99" w14:textId="77777777" w:rsidR="00F50981" w:rsidRPr="000878F9" w:rsidRDefault="00F50981" w:rsidP="00F50981">
      <w:pPr>
        <w:spacing w:after="0"/>
        <w:contextualSpacing/>
        <w:rPr>
          <w:rFonts w:ascii="Century Gothic" w:hAnsi="Century Gothic" w:cs="Arial"/>
          <w:color w:val="000000" w:themeColor="text1"/>
          <w:lang w:val="de-CH"/>
        </w:rPr>
      </w:pPr>
    </w:p>
    <w:p w14:paraId="4A923ED7" w14:textId="6BCD766B" w:rsidR="00F50981" w:rsidRPr="002F030B" w:rsidRDefault="000878F9" w:rsidP="00F50981">
      <w:pPr>
        <w:spacing w:after="0"/>
        <w:contextualSpacing/>
        <w:rPr>
          <w:rFonts w:ascii="Century Gothic" w:hAnsi="Century Gothic" w:cs="Arial"/>
          <w:color w:val="000000" w:themeColor="text1"/>
          <w:lang w:val="de-CH"/>
        </w:rPr>
      </w:pPr>
      <w:r>
        <w:rPr>
          <w:rFonts w:ascii="Century Gothic" w:hAnsi="Century Gothic" w:cs="Arial"/>
          <w:color w:val="000000" w:themeColor="text1"/>
          <w:lang w:val="de-CH"/>
        </w:rPr>
        <w:t>U</w:t>
      </w:r>
      <w:r w:rsidR="00E02B64">
        <w:rPr>
          <w:rFonts w:ascii="Century Gothic" w:hAnsi="Century Gothic" w:cs="Arial"/>
          <w:color w:val="000000" w:themeColor="text1"/>
          <w:lang w:val="de-CH"/>
        </w:rPr>
        <w:t>MB</w:t>
      </w:r>
      <w:r w:rsidR="00D20BE5">
        <w:rPr>
          <w:rFonts w:ascii="Century Gothic" w:hAnsi="Century Gothic" w:cs="Arial"/>
          <w:color w:val="000000" w:themeColor="text1"/>
          <w:lang w:val="de-CH"/>
        </w:rPr>
        <w:t xml:space="preserve"> AG</w:t>
      </w:r>
    </w:p>
    <w:p w14:paraId="3341CAD5" w14:textId="309FE59C" w:rsidR="00F50981" w:rsidRPr="00D20BE5" w:rsidRDefault="00D20BE5" w:rsidP="00F50981">
      <w:pPr>
        <w:spacing w:after="0"/>
        <w:contextualSpacing/>
        <w:rPr>
          <w:rFonts w:asciiTheme="majorHAnsi" w:hAnsiTheme="majorHAnsi" w:cstheme="majorHAnsi"/>
          <w:color w:val="000000" w:themeColor="text1"/>
          <w:lang w:val="de-CH"/>
        </w:rPr>
      </w:pPr>
      <w:r w:rsidRPr="00D20BE5">
        <w:rPr>
          <w:rFonts w:asciiTheme="majorHAnsi" w:hAnsiTheme="majorHAnsi" w:cstheme="majorHAnsi"/>
          <w:color w:val="000001"/>
          <w:shd w:val="clear" w:color="auto" w:fill="FFFFFF"/>
        </w:rPr>
        <w:t>Müllerenstrasse 3</w:t>
      </w:r>
      <w:r w:rsidRPr="00D20BE5">
        <w:rPr>
          <w:rFonts w:asciiTheme="majorHAnsi" w:hAnsiTheme="majorHAnsi" w:cstheme="majorHAnsi"/>
          <w:color w:val="000001"/>
        </w:rPr>
        <w:br/>
      </w:r>
      <w:r w:rsidRPr="00D20BE5">
        <w:rPr>
          <w:rFonts w:asciiTheme="majorHAnsi" w:hAnsiTheme="majorHAnsi" w:cstheme="majorHAnsi"/>
          <w:color w:val="000001"/>
          <w:shd w:val="clear" w:color="auto" w:fill="FFFFFF"/>
        </w:rPr>
        <w:t>​8604 Volketswil</w:t>
      </w:r>
    </w:p>
    <w:p w14:paraId="7E0F24D1" w14:textId="77777777" w:rsidR="00F50981" w:rsidRPr="002F030B" w:rsidRDefault="00F50981" w:rsidP="00F50981">
      <w:pPr>
        <w:spacing w:after="0"/>
        <w:contextualSpacing/>
        <w:rPr>
          <w:rFonts w:ascii="Century Gothic" w:hAnsi="Century Gothic" w:cs="Arial"/>
          <w:color w:val="000000" w:themeColor="text1"/>
          <w:lang w:val="de-CH"/>
        </w:rPr>
      </w:pPr>
    </w:p>
    <w:p w14:paraId="26046528" w14:textId="77777777" w:rsidR="004B683A" w:rsidRPr="002F030B" w:rsidRDefault="004B683A" w:rsidP="00F50981">
      <w:pPr>
        <w:spacing w:after="0"/>
        <w:contextualSpacing/>
        <w:rPr>
          <w:rFonts w:ascii="Century Gothic" w:hAnsi="Century Gothic" w:cs="Arial"/>
          <w:color w:val="000000" w:themeColor="text1"/>
          <w:lang w:val="de-CH"/>
        </w:rPr>
      </w:pPr>
    </w:p>
    <w:p w14:paraId="11A9737F" w14:textId="77777777" w:rsidR="00F50981" w:rsidRPr="002F030B" w:rsidRDefault="00F50981" w:rsidP="00F50981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</w:p>
    <w:p w14:paraId="2CC078F3" w14:textId="03997BBF" w:rsidR="00F50981" w:rsidRPr="002F030B" w:rsidRDefault="00F50981" w:rsidP="00F50981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  <w:r w:rsidRPr="002F030B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Wallisellen</w:t>
      </w:r>
      <w:r w:rsidR="005D7C33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2</w:t>
      </w:r>
      <w:r w:rsidR="00F71D38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5</w:t>
      </w:r>
      <w:r w:rsidRPr="002F030B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ab/>
      </w:r>
      <w:r w:rsidR="005D7C33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. </w:t>
      </w:r>
      <w:r w:rsidR="00A217D2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Juni</w:t>
      </w:r>
      <w:r w:rsidR="005D7C33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2022</w:t>
      </w:r>
    </w:p>
    <w:p w14:paraId="6EECC363" w14:textId="77777777" w:rsidR="00F50981" w:rsidRPr="002F030B" w:rsidRDefault="00F50981" w:rsidP="00F50981">
      <w:pPr>
        <w:spacing w:after="0"/>
        <w:contextualSpacing/>
        <w:rPr>
          <w:rFonts w:ascii="Century Gothic" w:hAnsi="Century Gothic" w:cs="Arial"/>
          <w:b/>
          <w:bCs/>
          <w:color w:val="000000" w:themeColor="text1"/>
          <w:lang w:val="de-CH"/>
        </w:rPr>
      </w:pPr>
    </w:p>
    <w:p w14:paraId="0C10A740" w14:textId="08FD1678" w:rsidR="00F50981" w:rsidRPr="002F030B" w:rsidRDefault="00F50981" w:rsidP="00F50981">
      <w:pPr>
        <w:pStyle w:val="Anrede"/>
        <w:spacing w:before="0" w:after="0"/>
        <w:contextualSpacing/>
        <w:rPr>
          <w:rFonts w:ascii="Century Gothic" w:hAnsi="Century Gothic" w:cs="Arial"/>
          <w:b w:val="0"/>
          <w:bCs w:val="0"/>
          <w:color w:val="000000" w:themeColor="text1"/>
          <w:lang w:bidi="de-DE"/>
        </w:rPr>
      </w:pPr>
      <w:r w:rsidRPr="002F030B">
        <w:rPr>
          <w:rFonts w:ascii="Century Gothic" w:hAnsi="Century Gothic" w:cs="Arial"/>
          <w:color w:val="000000" w:themeColor="text1"/>
          <w:sz w:val="28"/>
          <w:szCs w:val="28"/>
          <w:lang w:bidi="de-DE"/>
        </w:rPr>
        <w:t>Bewerbung für eine Lehrstelle a</w:t>
      </w:r>
      <w:r w:rsidR="005D7C33">
        <w:rPr>
          <w:rFonts w:ascii="Century Gothic" w:hAnsi="Century Gothic" w:cs="Arial"/>
          <w:color w:val="000000" w:themeColor="text1"/>
          <w:sz w:val="28"/>
          <w:szCs w:val="28"/>
          <w:lang w:bidi="de-DE"/>
        </w:rPr>
        <w:t>ls Plattformentwickler</w:t>
      </w:r>
    </w:p>
    <w:p w14:paraId="75ED0682" w14:textId="77777777" w:rsidR="00F50981" w:rsidRPr="002F030B" w:rsidRDefault="00F50981" w:rsidP="00F50981">
      <w:pPr>
        <w:pStyle w:val="Anrede"/>
        <w:spacing w:before="0" w:after="0"/>
        <w:contextualSpacing/>
        <w:rPr>
          <w:rFonts w:ascii="Century Gothic" w:hAnsi="Century Gothic" w:cs="Arial"/>
          <w:b w:val="0"/>
          <w:bCs w:val="0"/>
          <w:color w:val="000000" w:themeColor="text1"/>
          <w:lang w:bidi="de-DE"/>
        </w:rPr>
      </w:pPr>
    </w:p>
    <w:p w14:paraId="211F9546" w14:textId="5EE7127E" w:rsidR="00F50981" w:rsidRPr="002F030B" w:rsidRDefault="00F50981" w:rsidP="00F50981">
      <w:pPr>
        <w:pStyle w:val="Anrede"/>
        <w:spacing w:before="0" w:after="0"/>
        <w:contextualSpacing/>
        <w:rPr>
          <w:rFonts w:ascii="Century Gothic" w:hAnsi="Century Gothic" w:cs="Arial"/>
          <w:b w:val="0"/>
          <w:bCs w:val="0"/>
          <w:color w:val="000000" w:themeColor="text1"/>
          <w:lang w:bidi="de-DE"/>
        </w:rPr>
      </w:pPr>
      <w:r w:rsidRPr="002F030B">
        <w:rPr>
          <w:rFonts w:ascii="Century Gothic" w:hAnsi="Century Gothic" w:cs="Arial"/>
          <w:b w:val="0"/>
          <w:bCs w:val="0"/>
          <w:color w:val="000000" w:themeColor="text1"/>
          <w:lang w:bidi="de-DE"/>
        </w:rPr>
        <w:t xml:space="preserve">Sehr geehrter Herr </w:t>
      </w:r>
      <w:r w:rsidR="005D7C33">
        <w:rPr>
          <w:rFonts w:ascii="Century Gothic" w:hAnsi="Century Gothic" w:cs="Arial"/>
          <w:b w:val="0"/>
          <w:bCs w:val="0"/>
          <w:color w:val="000000" w:themeColor="text1"/>
          <w:lang w:bidi="de-DE"/>
        </w:rPr>
        <w:t>Schweingruber</w:t>
      </w:r>
    </w:p>
    <w:p w14:paraId="53AE7592" w14:textId="77777777" w:rsidR="00F50981" w:rsidRPr="009F7652" w:rsidRDefault="00F50981" w:rsidP="009F7652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</w:p>
    <w:p w14:paraId="2CAF35A6" w14:textId="46A778F1" w:rsidR="009F7652" w:rsidRPr="009F7652" w:rsidRDefault="00571252" w:rsidP="009F7652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  <w:r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Ich interessiere mich sehr für eine Lehrstelle als </w:t>
      </w:r>
      <w:r w:rsidR="00A5593D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Plattformentwickler</w:t>
      </w:r>
      <w:r w:rsidR="0022552B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bei </w:t>
      </w:r>
      <w:r w:rsidR="00645CA1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I</w:t>
      </w:r>
      <w:r w:rsidR="0022552B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hnen</w:t>
      </w:r>
      <w:r w:rsidR="00A5593D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. </w:t>
      </w:r>
      <w:r w:rsidR="001E791F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Ich habe </w:t>
      </w:r>
      <w:r w:rsidR="00BC27A0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schon bei </w:t>
      </w:r>
      <w:r w:rsidR="00B341D0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einigen </w:t>
      </w:r>
      <w:r w:rsidR="00BC27A0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Betrieben geschnuppert, </w:t>
      </w:r>
      <w:r w:rsidR="00E92F24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doch bei Ihnen gefiel es mir bisher am besten. </w:t>
      </w:r>
      <w:r w:rsidR="007D773A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Ich habe</w:t>
      </w:r>
      <w:r w:rsidR="00BD051A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mich </w:t>
      </w:r>
      <w:r w:rsidR="0088017C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sofort </w:t>
      </w:r>
      <w:r w:rsidR="00BD051A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sehr </w:t>
      </w:r>
      <w:r w:rsidR="00CE1D8B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wohl </w:t>
      </w:r>
      <w:r w:rsidR="0088017C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ge</w:t>
      </w:r>
      <w:r w:rsidR="00CE1D8B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fühlt.</w:t>
      </w:r>
      <w:r w:rsidR="00300219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</w:t>
      </w:r>
      <w:r w:rsidR="00F235CA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Es hat mir sehr Spass </w:t>
      </w:r>
      <w:r w:rsidR="00351AF1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gemacht</w:t>
      </w:r>
      <w:r w:rsidR="006F58AD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, </w:t>
      </w:r>
      <w:r w:rsidR="00B3585A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und es beeindruckte mich, dass</w:t>
      </w:r>
      <w:r w:rsidR="006F58AD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alle so freundlich</w:t>
      </w:r>
      <w:r w:rsidR="00351AF1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,</w:t>
      </w:r>
      <w:r w:rsidR="006F58AD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</w:t>
      </w:r>
      <w:r w:rsidR="00351AF1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hilfsbereit</w:t>
      </w:r>
      <w:r w:rsidR="00431EF5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</w:t>
      </w:r>
      <w:r w:rsidR="00351AF1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und </w:t>
      </w:r>
      <w:r w:rsidR="00431EF5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motiviert waren.</w:t>
      </w:r>
    </w:p>
    <w:p w14:paraId="58A9F8BF" w14:textId="1F6FA9A2" w:rsidR="009F7652" w:rsidRPr="009F7652" w:rsidRDefault="000E3765" w:rsidP="009F7652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  <w:r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Im </w:t>
      </w:r>
      <w:r w:rsidR="00CA7309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Beruf Plattformentwicklung</w:t>
      </w:r>
      <w:r w:rsidR="000C6200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gibt </w:t>
      </w:r>
      <w:r w:rsidR="00CE7D68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es </w:t>
      </w:r>
      <w:r w:rsidR="000C6200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verschiedene Richtungen, in welchen man sich spezialisieren kann. Es geht viel um Support, </w:t>
      </w:r>
      <w:r w:rsidR="00E34147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sowie auch um die Sicherheit der Daten.</w:t>
      </w:r>
      <w:r w:rsidR="00661B2F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</w:t>
      </w:r>
      <w:r w:rsidR="00B64C81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Man lernt aber auch wie Computer und Server eingerichtet und betrieben werden.</w:t>
      </w:r>
    </w:p>
    <w:p w14:paraId="4282D16C" w14:textId="49B2557A" w:rsidR="009F7652" w:rsidRPr="009F7652" w:rsidRDefault="00B64C81" w:rsidP="009F7652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  <w:bookmarkStart w:id="0" w:name="_Hlk55758085"/>
      <w:r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Ich </w:t>
      </w:r>
      <w:r w:rsidR="00571FF8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interessiere mich sehr für Informatik und </w:t>
      </w:r>
      <w:r w:rsidR="00692928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beschäftige</w:t>
      </w:r>
      <w:r w:rsidR="00571FF8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mich in meiner Freizeit auch</w:t>
      </w:r>
      <w:r w:rsidR="008A261B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</w:t>
      </w:r>
      <w:r w:rsidR="00571FF8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gerne damit.</w:t>
      </w:r>
      <w:r w:rsidR="00692928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Besonders das Thema Cybersecurity fasziniert mich.</w:t>
      </w:r>
      <w:r w:rsidR="00992538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Wobei</w:t>
      </w:r>
      <w:r w:rsidR="00176AD8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ich das</w:t>
      </w:r>
      <w:r w:rsidR="00992538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Programmieren und de</w:t>
      </w:r>
      <w:r w:rsidR="00176AD8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n</w:t>
      </w:r>
      <w:r w:rsidR="00992538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Umgang mit Servern </w:t>
      </w:r>
      <w:r w:rsidR="00207445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auch hochinteressant </w:t>
      </w:r>
      <w:r w:rsidR="00176AD8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finde</w:t>
      </w:r>
      <w:r w:rsidR="00207445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.</w:t>
      </w:r>
      <w:r w:rsidR="005E4FF3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Ich habe schon ein recht grosse</w:t>
      </w:r>
      <w:r w:rsidR="003B12F2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s </w:t>
      </w:r>
      <w:r w:rsidR="005E4FF3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Vorwissen </w:t>
      </w:r>
      <w:r w:rsidR="003E14DE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in der Informatik. Besonders </w:t>
      </w:r>
      <w:r w:rsidR="0037298F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mit den </w:t>
      </w:r>
      <w:r w:rsidR="003E14DE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P</w:t>
      </w:r>
      <w:r w:rsidR="0037298F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C</w:t>
      </w:r>
      <w:r w:rsidR="003E14DE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</w:t>
      </w:r>
      <w:r w:rsidR="00F86F72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Komponenten</w:t>
      </w:r>
      <w:r w:rsidR="003E14DE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</w:t>
      </w:r>
      <w:r w:rsidR="00F86F72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habe ich mich recht viel</w:t>
      </w:r>
      <w:r w:rsidR="00F30388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</w:t>
      </w:r>
      <w:r w:rsidR="00AE472E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befasst</w:t>
      </w:r>
      <w:r w:rsidR="00F86F72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.</w:t>
      </w:r>
    </w:p>
    <w:p w14:paraId="2FA904D6" w14:textId="77777777" w:rsidR="009F7652" w:rsidRPr="009F7652" w:rsidRDefault="009F7652" w:rsidP="009F7652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</w:p>
    <w:bookmarkEnd w:id="0"/>
    <w:p w14:paraId="31ECABE8" w14:textId="42D818A1" w:rsidR="009F7652" w:rsidRPr="009F7652" w:rsidRDefault="00FC48F9" w:rsidP="009F7652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  <w:r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Ich würde sehr gerne eine Lehre in </w:t>
      </w:r>
      <w:r w:rsidR="0007463F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der U</w:t>
      </w:r>
      <w:r w:rsidR="00F30388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MB</w:t>
      </w:r>
      <w:r w:rsidR="0007463F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</w:t>
      </w:r>
      <w:r w:rsidR="002C7B99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absolvieren</w:t>
      </w:r>
      <w:r w:rsidR="0032261A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und würde </w:t>
      </w:r>
      <w:r w:rsidR="00A51E42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m</w:t>
      </w:r>
      <w:r w:rsidR="0032261A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ich </w:t>
      </w:r>
      <w:r w:rsidR="00A51E42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freuen von Ihnen zu hören.</w:t>
      </w:r>
    </w:p>
    <w:p w14:paraId="57BB4E22" w14:textId="77777777" w:rsidR="0007463F" w:rsidRDefault="0007463F" w:rsidP="009F7652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</w:p>
    <w:p w14:paraId="13629067" w14:textId="77777777" w:rsidR="00F30388" w:rsidRDefault="00F50981" w:rsidP="009F7652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  <w:r w:rsidRPr="009F7652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Freundliche Grüsse</w:t>
      </w:r>
      <w:r w:rsidR="0007463F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</w:t>
      </w:r>
    </w:p>
    <w:p w14:paraId="7A47E903" w14:textId="01EDF60A" w:rsidR="00A1272D" w:rsidRDefault="00A1272D" w:rsidP="009F7652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</w:p>
    <w:p w14:paraId="5B8569A7" w14:textId="71E237DA" w:rsidR="00A1272D" w:rsidRDefault="00A1272D" w:rsidP="009F7652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</w:p>
    <w:p w14:paraId="15BE9732" w14:textId="0E85A726" w:rsidR="00127247" w:rsidRDefault="00127247" w:rsidP="009F7652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  <w:r>
        <w:rPr>
          <w:rFonts w:ascii="Century Gothic" w:hAnsi="Century Gothic" w:cs="Arial"/>
          <w:b w:val="0"/>
          <w:bCs w:val="0"/>
          <w:noProof/>
          <w:color w:val="000000" w:themeColor="text1"/>
          <w:lang w:val="de-CH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DDAC475" wp14:editId="0DD5B6A8">
                <wp:simplePos x="0" y="0"/>
                <wp:positionH relativeFrom="column">
                  <wp:posOffset>-106680</wp:posOffset>
                </wp:positionH>
                <wp:positionV relativeFrom="paragraph">
                  <wp:posOffset>-211455</wp:posOffset>
                </wp:positionV>
                <wp:extent cx="1803400" cy="565785"/>
                <wp:effectExtent l="57150" t="38100" r="44450" b="43815"/>
                <wp:wrapNone/>
                <wp:docPr id="14" name="Freihand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803400" cy="5657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E3CAB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4" o:spid="_x0000_s1026" type="#_x0000_t75" style="position:absolute;margin-left:-9.1pt;margin-top:-17.35pt;width:143.4pt;height:45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">
                <v:imagedata r:id="rId13" o:title=""/>
              </v:shape>
            </w:pict>
          </mc:Fallback>
        </mc:AlternateContent>
      </w:r>
    </w:p>
    <w:p w14:paraId="63B54C2B" w14:textId="716AAA22" w:rsidR="00127247" w:rsidRDefault="00127247" w:rsidP="009F7652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</w:p>
    <w:p w14:paraId="1668EF98" w14:textId="77777777" w:rsidR="00127247" w:rsidRDefault="00127247" w:rsidP="009F7652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</w:p>
    <w:p w14:paraId="0C8A5AF7" w14:textId="346B60AF" w:rsidR="00F50981" w:rsidRPr="009F7652" w:rsidRDefault="0007463F" w:rsidP="009F7652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  <w:r>
        <w:rPr>
          <w:rFonts w:ascii="Century Gothic" w:hAnsi="Century Gothic" w:cs="Arial"/>
          <w:b w:val="0"/>
          <w:bCs w:val="0"/>
          <w:color w:val="000000" w:themeColor="text1"/>
          <w:lang w:val="de-CH"/>
        </w:rPr>
        <w:t>Simeon</w:t>
      </w:r>
      <w:r w:rsidR="00DF7116">
        <w:rPr>
          <w:rFonts w:ascii="Century Gothic" w:hAnsi="Century Gothic" w:cs="Arial"/>
          <w:b w:val="0"/>
          <w:bCs w:val="0"/>
          <w:color w:val="000000" w:themeColor="text1"/>
          <w:lang w:val="de-CH"/>
        </w:rPr>
        <w:t xml:space="preserve"> Schär</w:t>
      </w:r>
    </w:p>
    <w:p w14:paraId="32D07A11" w14:textId="5816A901" w:rsidR="00F50981" w:rsidRDefault="00F50981" w:rsidP="009F7652">
      <w:pPr>
        <w:pStyle w:val="Datum"/>
        <w:spacing w:before="0" w:after="0"/>
        <w:rPr>
          <w:rFonts w:ascii="Century Gothic" w:hAnsi="Century Gothic" w:cs="Arial"/>
          <w:b w:val="0"/>
          <w:bCs w:val="0"/>
          <w:color w:val="000000" w:themeColor="text1"/>
          <w:lang w:val="de-CH"/>
        </w:rPr>
      </w:pPr>
    </w:p>
    <w:p w14:paraId="12AE1C58" w14:textId="77777777" w:rsidR="00D35B39" w:rsidRDefault="00D35B39" w:rsidP="00F50981">
      <w:pPr>
        <w:spacing w:after="0"/>
        <w:contextualSpacing/>
        <w:rPr>
          <w:rFonts w:ascii="Century Gothic" w:hAnsi="Century Gothic" w:cs="Arial"/>
          <w:color w:val="000000" w:themeColor="text1"/>
        </w:rPr>
      </w:pPr>
    </w:p>
    <w:p w14:paraId="649D19D3" w14:textId="77777777" w:rsidR="00D35B39" w:rsidRDefault="00D35B39" w:rsidP="00F50981">
      <w:pPr>
        <w:spacing w:after="0"/>
        <w:contextualSpacing/>
        <w:rPr>
          <w:rFonts w:ascii="Century Gothic" w:hAnsi="Century Gothic" w:cs="Arial"/>
          <w:color w:val="000000" w:themeColor="text1"/>
        </w:rPr>
      </w:pPr>
    </w:p>
    <w:p w14:paraId="608778F8" w14:textId="3C820F98" w:rsidR="00F50981" w:rsidRDefault="00F50981" w:rsidP="00F50981">
      <w:pPr>
        <w:spacing w:after="0"/>
        <w:contextualSpacing/>
        <w:rPr>
          <w:rFonts w:ascii="Century Gothic" w:hAnsi="Century Gothic" w:cs="Arial"/>
          <w:color w:val="000000" w:themeColor="text1"/>
        </w:rPr>
      </w:pPr>
      <w:r w:rsidRPr="002F030B">
        <w:rPr>
          <w:rFonts w:ascii="Century Gothic" w:hAnsi="Century Gothic" w:cs="Arial"/>
          <w:color w:val="000000" w:themeColor="text1"/>
        </w:rPr>
        <w:t>Beilagen:</w:t>
      </w:r>
    </w:p>
    <w:p w14:paraId="4724A557" w14:textId="77777777" w:rsidR="00D16717" w:rsidRPr="002F030B" w:rsidRDefault="00D16717" w:rsidP="00F50981">
      <w:pPr>
        <w:spacing w:after="0"/>
        <w:contextualSpacing/>
        <w:rPr>
          <w:rFonts w:ascii="Century Gothic" w:hAnsi="Century Gothic" w:cs="Arial"/>
          <w:color w:val="000000" w:themeColor="text1"/>
        </w:rPr>
      </w:pPr>
    </w:p>
    <w:p w14:paraId="4838A4D9" w14:textId="77777777" w:rsidR="00F50981" w:rsidRPr="002F030B" w:rsidRDefault="00F50981" w:rsidP="002F030B">
      <w:pPr>
        <w:pStyle w:val="Listenabsatz"/>
        <w:numPr>
          <w:ilvl w:val="0"/>
          <w:numId w:val="2"/>
        </w:numPr>
        <w:spacing w:after="0"/>
        <w:rPr>
          <w:rFonts w:ascii="Century Gothic" w:hAnsi="Century Gothic" w:cs="Arial"/>
          <w:color w:val="000000" w:themeColor="text1"/>
        </w:rPr>
      </w:pPr>
      <w:r w:rsidRPr="002F030B">
        <w:rPr>
          <w:rFonts w:ascii="Century Gothic" w:hAnsi="Century Gothic" w:cs="Arial"/>
          <w:color w:val="000000" w:themeColor="text1"/>
        </w:rPr>
        <w:t>Lebenslauf</w:t>
      </w:r>
    </w:p>
    <w:p w14:paraId="4019021B" w14:textId="77777777" w:rsidR="00F50981" w:rsidRPr="002F030B" w:rsidRDefault="00F50981" w:rsidP="002F030B">
      <w:pPr>
        <w:pStyle w:val="Listenabsatz"/>
        <w:numPr>
          <w:ilvl w:val="0"/>
          <w:numId w:val="2"/>
        </w:numPr>
        <w:spacing w:after="0"/>
        <w:rPr>
          <w:rFonts w:ascii="Century Gothic" w:hAnsi="Century Gothic" w:cs="Arial"/>
          <w:color w:val="000000" w:themeColor="text1"/>
        </w:rPr>
      </w:pPr>
      <w:r w:rsidRPr="002F030B">
        <w:rPr>
          <w:rFonts w:ascii="Century Gothic" w:hAnsi="Century Gothic" w:cs="Arial"/>
          <w:color w:val="000000" w:themeColor="text1"/>
        </w:rPr>
        <w:t>Zeugnisse</w:t>
      </w:r>
    </w:p>
    <w:p w14:paraId="1A72A785" w14:textId="77777777" w:rsidR="00F50981" w:rsidRPr="002F030B" w:rsidRDefault="00F50981" w:rsidP="002F030B">
      <w:pPr>
        <w:pStyle w:val="Listenabsatz"/>
        <w:numPr>
          <w:ilvl w:val="0"/>
          <w:numId w:val="2"/>
        </w:numPr>
        <w:spacing w:after="0"/>
        <w:rPr>
          <w:rFonts w:ascii="Century Gothic" w:hAnsi="Century Gothic" w:cs="Arial"/>
          <w:color w:val="000000" w:themeColor="text1"/>
        </w:rPr>
      </w:pPr>
      <w:r w:rsidRPr="002F030B">
        <w:rPr>
          <w:rFonts w:ascii="Century Gothic" w:hAnsi="Century Gothic" w:cs="Arial"/>
          <w:color w:val="000000" w:themeColor="text1"/>
        </w:rPr>
        <w:t>Stellwerk</w:t>
      </w:r>
    </w:p>
    <w:p w14:paraId="3B914766" w14:textId="7C520E14" w:rsidR="00F50981" w:rsidRDefault="00F50981" w:rsidP="002F030B">
      <w:pPr>
        <w:pStyle w:val="Listenabsatz"/>
        <w:numPr>
          <w:ilvl w:val="0"/>
          <w:numId w:val="2"/>
        </w:numPr>
        <w:spacing w:after="0"/>
        <w:rPr>
          <w:rFonts w:ascii="Century Gothic" w:hAnsi="Century Gothic" w:cs="Arial"/>
          <w:color w:val="000000" w:themeColor="text1"/>
        </w:rPr>
      </w:pPr>
      <w:r w:rsidRPr="002F030B">
        <w:rPr>
          <w:rFonts w:ascii="Century Gothic" w:hAnsi="Century Gothic" w:cs="Arial"/>
          <w:color w:val="000000" w:themeColor="text1"/>
        </w:rPr>
        <w:t>Multicheck (</w:t>
      </w:r>
      <w:r w:rsidR="003C157E">
        <w:rPr>
          <w:rFonts w:ascii="Century Gothic" w:hAnsi="Century Gothic" w:cs="Arial"/>
          <w:color w:val="000000" w:themeColor="text1"/>
        </w:rPr>
        <w:t>ICT</w:t>
      </w:r>
      <w:r w:rsidRPr="002F030B">
        <w:rPr>
          <w:rFonts w:ascii="Century Gothic" w:hAnsi="Century Gothic" w:cs="Arial"/>
          <w:color w:val="000000" w:themeColor="text1"/>
        </w:rPr>
        <w:t>)</w:t>
      </w:r>
    </w:p>
    <w:p w14:paraId="4F6CE2BB" w14:textId="7E3FCF29" w:rsidR="00791B8D" w:rsidRPr="00D35B39" w:rsidRDefault="00D16717" w:rsidP="00D35B39">
      <w:pPr>
        <w:pStyle w:val="Listenabsatz"/>
        <w:numPr>
          <w:ilvl w:val="0"/>
          <w:numId w:val="2"/>
        </w:numPr>
        <w:spacing w:after="0"/>
        <w:rPr>
          <w:rFonts w:ascii="Century Gothic" w:hAnsi="Century Gothic" w:cs="Arial"/>
          <w:color w:val="000000" w:themeColor="text1"/>
        </w:rPr>
      </w:pPr>
      <w:r>
        <w:rPr>
          <w:rFonts w:ascii="Century Gothic" w:hAnsi="Century Gothic" w:cs="Arial"/>
          <w:color w:val="000000" w:themeColor="text1"/>
        </w:rPr>
        <w:t>Schnupperberichte</w:t>
      </w:r>
    </w:p>
    <w:sectPr w:rsidR="00791B8D" w:rsidRPr="00D35B39" w:rsidSect="00F27965">
      <w:footerReference w:type="default" r:id="rId14"/>
      <w:pgSz w:w="11906" w:h="16838"/>
      <w:pgMar w:top="720" w:right="720" w:bottom="720" w:left="720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3738A" w14:textId="77777777" w:rsidR="004F2C46" w:rsidRDefault="004F2C46">
      <w:pPr>
        <w:spacing w:after="0"/>
      </w:pPr>
      <w:r>
        <w:separator/>
      </w:r>
    </w:p>
  </w:endnote>
  <w:endnote w:type="continuationSeparator" w:id="0">
    <w:p w14:paraId="3585F159" w14:textId="77777777" w:rsidR="004F2C46" w:rsidRDefault="004F2C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rutiger 57Cn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B7B6D" w14:textId="77777777" w:rsidR="00767E64" w:rsidRDefault="00F50981">
    <w:pPr>
      <w:pStyle w:val="Fuzeile"/>
    </w:pPr>
    <w:r>
      <w:rPr>
        <w:lang w:bidi="de-DE"/>
      </w:rPr>
      <w:t xml:space="preserve">Seite </w:t>
    </w:r>
    <w:r>
      <w:rPr>
        <w:lang w:bidi="de-DE"/>
      </w:rPr>
      <w:fldChar w:fldCharType="begin"/>
    </w:r>
    <w:r>
      <w:instrText>PAGE</w:instrText>
    </w:r>
    <w:r>
      <w:fldChar w:fldCharType="separate"/>
    </w:r>
    <w:r w:rsidR="00442CD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E0391" w14:textId="77777777" w:rsidR="004F2C46" w:rsidRDefault="004F2C46">
      <w:pPr>
        <w:spacing w:after="0"/>
      </w:pPr>
      <w:r>
        <w:separator/>
      </w:r>
    </w:p>
  </w:footnote>
  <w:footnote w:type="continuationSeparator" w:id="0">
    <w:p w14:paraId="3D35A3E0" w14:textId="77777777" w:rsidR="004F2C46" w:rsidRDefault="004F2C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707E"/>
    <w:multiLevelType w:val="hybridMultilevel"/>
    <w:tmpl w:val="A7D88E8A"/>
    <w:lvl w:ilvl="0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4279E3"/>
    <w:multiLevelType w:val="hybridMultilevel"/>
    <w:tmpl w:val="8566FC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5002A"/>
    <w:multiLevelType w:val="hybridMultilevel"/>
    <w:tmpl w:val="F6C81EF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927389">
    <w:abstractNumId w:val="1"/>
  </w:num>
  <w:num w:numId="2" w16cid:durableId="1455179136">
    <w:abstractNumId w:val="0"/>
  </w:num>
  <w:num w:numId="3" w16cid:durableId="1503617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CDE"/>
    <w:rsid w:val="000327CC"/>
    <w:rsid w:val="0007463F"/>
    <w:rsid w:val="000878F9"/>
    <w:rsid w:val="000B22BF"/>
    <w:rsid w:val="000C035A"/>
    <w:rsid w:val="000C6200"/>
    <w:rsid w:val="000D4F01"/>
    <w:rsid w:val="000E3765"/>
    <w:rsid w:val="00127247"/>
    <w:rsid w:val="00127E6E"/>
    <w:rsid w:val="00151941"/>
    <w:rsid w:val="00176AD8"/>
    <w:rsid w:val="001A758C"/>
    <w:rsid w:val="001E791F"/>
    <w:rsid w:val="00207445"/>
    <w:rsid w:val="0022552B"/>
    <w:rsid w:val="00232CC4"/>
    <w:rsid w:val="00295F9C"/>
    <w:rsid w:val="002C7B99"/>
    <w:rsid w:val="002F030B"/>
    <w:rsid w:val="00300219"/>
    <w:rsid w:val="00320AEF"/>
    <w:rsid w:val="0032261A"/>
    <w:rsid w:val="00351AF1"/>
    <w:rsid w:val="0037298F"/>
    <w:rsid w:val="003B12F2"/>
    <w:rsid w:val="003C157E"/>
    <w:rsid w:val="003E14DE"/>
    <w:rsid w:val="003E2851"/>
    <w:rsid w:val="003E691C"/>
    <w:rsid w:val="00431EF5"/>
    <w:rsid w:val="00442CDE"/>
    <w:rsid w:val="00492C9F"/>
    <w:rsid w:val="004B36E0"/>
    <w:rsid w:val="004B683A"/>
    <w:rsid w:val="004F231D"/>
    <w:rsid w:val="004F2C46"/>
    <w:rsid w:val="00571252"/>
    <w:rsid w:val="00571FF8"/>
    <w:rsid w:val="005969B1"/>
    <w:rsid w:val="005D7C33"/>
    <w:rsid w:val="005E4FF3"/>
    <w:rsid w:val="00645CA1"/>
    <w:rsid w:val="00661B2F"/>
    <w:rsid w:val="00663293"/>
    <w:rsid w:val="00670DC1"/>
    <w:rsid w:val="00692928"/>
    <w:rsid w:val="00693BDB"/>
    <w:rsid w:val="006F58AD"/>
    <w:rsid w:val="00791B8D"/>
    <w:rsid w:val="007962C7"/>
    <w:rsid w:val="007A7851"/>
    <w:rsid w:val="007D773A"/>
    <w:rsid w:val="00804DB7"/>
    <w:rsid w:val="0083648E"/>
    <w:rsid w:val="0088017C"/>
    <w:rsid w:val="00892F5C"/>
    <w:rsid w:val="008A261B"/>
    <w:rsid w:val="008F7315"/>
    <w:rsid w:val="00901883"/>
    <w:rsid w:val="00980039"/>
    <w:rsid w:val="00992538"/>
    <w:rsid w:val="009D4833"/>
    <w:rsid w:val="009F7652"/>
    <w:rsid w:val="00A1272D"/>
    <w:rsid w:val="00A1642C"/>
    <w:rsid w:val="00A217D2"/>
    <w:rsid w:val="00A51E42"/>
    <w:rsid w:val="00A5593D"/>
    <w:rsid w:val="00A7145E"/>
    <w:rsid w:val="00AA5AAD"/>
    <w:rsid w:val="00AC7ACA"/>
    <w:rsid w:val="00AD2835"/>
    <w:rsid w:val="00AE472E"/>
    <w:rsid w:val="00B15262"/>
    <w:rsid w:val="00B341D0"/>
    <w:rsid w:val="00B3585A"/>
    <w:rsid w:val="00B410C2"/>
    <w:rsid w:val="00B552E2"/>
    <w:rsid w:val="00B631C0"/>
    <w:rsid w:val="00B64C81"/>
    <w:rsid w:val="00BB6E55"/>
    <w:rsid w:val="00BC27A0"/>
    <w:rsid w:val="00BD051A"/>
    <w:rsid w:val="00BD4E5E"/>
    <w:rsid w:val="00C13D2F"/>
    <w:rsid w:val="00C71AFC"/>
    <w:rsid w:val="00CA7309"/>
    <w:rsid w:val="00CE1D8B"/>
    <w:rsid w:val="00CE7D68"/>
    <w:rsid w:val="00D16717"/>
    <w:rsid w:val="00D20BE5"/>
    <w:rsid w:val="00D35B39"/>
    <w:rsid w:val="00DF7116"/>
    <w:rsid w:val="00E02B64"/>
    <w:rsid w:val="00E34147"/>
    <w:rsid w:val="00E451EE"/>
    <w:rsid w:val="00E92F24"/>
    <w:rsid w:val="00EC0C92"/>
    <w:rsid w:val="00EE6AC3"/>
    <w:rsid w:val="00F235CA"/>
    <w:rsid w:val="00F27965"/>
    <w:rsid w:val="00F30388"/>
    <w:rsid w:val="00F44BA4"/>
    <w:rsid w:val="00F50981"/>
    <w:rsid w:val="00F529B0"/>
    <w:rsid w:val="00F5767B"/>
    <w:rsid w:val="00F71D38"/>
    <w:rsid w:val="00F86F72"/>
    <w:rsid w:val="00FC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5AE93AE"/>
  <w15:chartTrackingRefBased/>
  <w15:docId w15:val="{E0860E98-9896-417C-8075-F5E81510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50981"/>
    <w:pPr>
      <w:spacing w:after="280"/>
    </w:pPr>
    <w:rPr>
      <w:rFonts w:ascii="Cambria" w:eastAsia="Cambria" w:hAnsi="Cambria" w:cs="DejaVu Sans"/>
      <w:color w:val="404040"/>
      <w:sz w:val="22"/>
      <w:szCs w:val="22"/>
      <w:lang w:val="de-DE"/>
    </w:rPr>
  </w:style>
  <w:style w:type="paragraph" w:styleId="berschrift1">
    <w:name w:val="heading 1"/>
    <w:basedOn w:val="Standard"/>
    <w:next w:val="Textkrper"/>
    <w:link w:val="berschrift1Zchn"/>
    <w:qFormat/>
    <w:rsid w:val="00442CDE"/>
    <w:pPr>
      <w:keepNext/>
      <w:tabs>
        <w:tab w:val="left" w:pos="2268"/>
        <w:tab w:val="left" w:pos="2835"/>
      </w:tabs>
      <w:spacing w:before="240" w:after="80"/>
      <w:outlineLvl w:val="0"/>
    </w:pPr>
    <w:rPr>
      <w:rFonts w:ascii="Century Gothic" w:eastAsia="Times New Roman" w:hAnsi="Century Gothic" w:cs="Frutiger 57Cn"/>
      <w:b/>
      <w:bCs/>
      <w:color w:val="auto"/>
      <w:kern w:val="28"/>
      <w:sz w:val="56"/>
      <w:szCs w:val="28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aragraph">
    <w:name w:val="paragraph"/>
    <w:basedOn w:val="Standard"/>
    <w:rsid w:val="004F231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customStyle="1" w:styleId="normaltextrun">
    <w:name w:val="normaltextrun"/>
    <w:basedOn w:val="Absatz-Standardschriftart"/>
    <w:rsid w:val="004F231D"/>
  </w:style>
  <w:style w:type="character" w:customStyle="1" w:styleId="apple-converted-space">
    <w:name w:val="apple-converted-space"/>
    <w:basedOn w:val="Absatz-Standardschriftart"/>
    <w:rsid w:val="004F231D"/>
  </w:style>
  <w:style w:type="character" w:customStyle="1" w:styleId="eop">
    <w:name w:val="eop"/>
    <w:basedOn w:val="Absatz-Standardschriftart"/>
    <w:rsid w:val="004F231D"/>
  </w:style>
  <w:style w:type="paragraph" w:styleId="Titel">
    <w:name w:val="Title"/>
    <w:basedOn w:val="Standard"/>
    <w:link w:val="TitelZchn"/>
    <w:uiPriority w:val="10"/>
    <w:qFormat/>
    <w:rsid w:val="00F50981"/>
    <w:pPr>
      <w:pBdr>
        <w:bottom w:val="single" w:sz="12" w:space="4" w:color="39A5B7"/>
      </w:pBdr>
      <w:spacing w:after="120"/>
      <w:contextualSpacing/>
    </w:pPr>
    <w:rPr>
      <w:color w:val="2A7B88"/>
      <w:kern w:val="2"/>
      <w:sz w:val="56"/>
    </w:rPr>
  </w:style>
  <w:style w:type="character" w:customStyle="1" w:styleId="TitelZchn">
    <w:name w:val="Titel Zchn"/>
    <w:basedOn w:val="Absatz-Standardschriftart"/>
    <w:link w:val="Titel"/>
    <w:uiPriority w:val="10"/>
    <w:rsid w:val="00F50981"/>
    <w:rPr>
      <w:rFonts w:ascii="Cambria" w:eastAsia="Cambria" w:hAnsi="Cambria" w:cs="DejaVu Sans"/>
      <w:color w:val="2A7B88"/>
      <w:kern w:val="2"/>
      <w:sz w:val="56"/>
      <w:szCs w:val="22"/>
      <w:lang w:val="de-DE"/>
    </w:rPr>
  </w:style>
  <w:style w:type="paragraph" w:styleId="Datum">
    <w:name w:val="Date"/>
    <w:basedOn w:val="Standard"/>
    <w:next w:val="Standard"/>
    <w:link w:val="DatumZchn"/>
    <w:qFormat/>
    <w:rsid w:val="00F50981"/>
    <w:pPr>
      <w:spacing w:before="720"/>
      <w:contextualSpacing/>
    </w:pPr>
    <w:rPr>
      <w:b/>
      <w:bCs/>
      <w:color w:val="0D0D0D"/>
    </w:rPr>
  </w:style>
  <w:style w:type="character" w:customStyle="1" w:styleId="DatumZchn">
    <w:name w:val="Datum Zchn"/>
    <w:basedOn w:val="Absatz-Standardschriftart"/>
    <w:link w:val="Datum"/>
    <w:rsid w:val="00F50981"/>
    <w:rPr>
      <w:rFonts w:ascii="Cambria" w:eastAsia="Cambria" w:hAnsi="Cambria" w:cs="DejaVu Sans"/>
      <w:b/>
      <w:bCs/>
      <w:color w:val="0D0D0D"/>
      <w:sz w:val="22"/>
      <w:szCs w:val="22"/>
      <w:lang w:val="de-DE"/>
    </w:rPr>
  </w:style>
  <w:style w:type="paragraph" w:styleId="Fuzeile">
    <w:name w:val="footer"/>
    <w:basedOn w:val="Standard"/>
    <w:link w:val="FuzeileZchn"/>
    <w:rsid w:val="00F50981"/>
    <w:pPr>
      <w:spacing w:after="0"/>
      <w:jc w:val="right"/>
    </w:pPr>
    <w:rPr>
      <w:color w:val="2A7B88"/>
    </w:rPr>
  </w:style>
  <w:style w:type="character" w:customStyle="1" w:styleId="FuzeileZchn">
    <w:name w:val="Fußzeile Zchn"/>
    <w:basedOn w:val="Absatz-Standardschriftart"/>
    <w:link w:val="Fuzeile"/>
    <w:rsid w:val="00F50981"/>
    <w:rPr>
      <w:rFonts w:ascii="Cambria" w:eastAsia="Cambria" w:hAnsi="Cambria" w:cs="DejaVu Sans"/>
      <w:color w:val="2A7B88"/>
      <w:sz w:val="22"/>
      <w:szCs w:val="22"/>
      <w:lang w:val="de-DE"/>
    </w:rPr>
  </w:style>
  <w:style w:type="paragraph" w:styleId="Anrede">
    <w:name w:val="Salutation"/>
    <w:basedOn w:val="Standard"/>
    <w:next w:val="Standard"/>
    <w:link w:val="AnredeZchn"/>
    <w:rsid w:val="00F50981"/>
    <w:pPr>
      <w:spacing w:before="800" w:after="180"/>
    </w:pPr>
    <w:rPr>
      <w:b/>
      <w:bCs/>
      <w:color w:val="0D0D0D"/>
    </w:rPr>
  </w:style>
  <w:style w:type="character" w:customStyle="1" w:styleId="AnredeZchn">
    <w:name w:val="Anrede Zchn"/>
    <w:basedOn w:val="Absatz-Standardschriftart"/>
    <w:link w:val="Anrede"/>
    <w:rsid w:val="00F50981"/>
    <w:rPr>
      <w:rFonts w:ascii="Cambria" w:eastAsia="Cambria" w:hAnsi="Cambria" w:cs="DejaVu Sans"/>
      <w:b/>
      <w:bCs/>
      <w:color w:val="0D0D0D"/>
      <w:sz w:val="22"/>
      <w:szCs w:val="22"/>
      <w:lang w:val="de-DE"/>
    </w:rPr>
  </w:style>
  <w:style w:type="paragraph" w:styleId="Gruformel">
    <w:name w:val="Closing"/>
    <w:basedOn w:val="Standard"/>
    <w:next w:val="Unterschrift"/>
    <w:link w:val="GruformelZchn"/>
    <w:qFormat/>
    <w:rsid w:val="00F50981"/>
    <w:pPr>
      <w:spacing w:before="720" w:after="0"/>
    </w:pPr>
    <w:rPr>
      <w:b/>
      <w:bCs/>
      <w:color w:val="0D0D0D"/>
    </w:rPr>
  </w:style>
  <w:style w:type="character" w:customStyle="1" w:styleId="GruformelZchn">
    <w:name w:val="Grußformel Zchn"/>
    <w:basedOn w:val="Absatz-Standardschriftart"/>
    <w:link w:val="Gruformel"/>
    <w:rsid w:val="00F50981"/>
    <w:rPr>
      <w:rFonts w:ascii="Cambria" w:eastAsia="Cambria" w:hAnsi="Cambria" w:cs="DejaVu Sans"/>
      <w:b/>
      <w:bCs/>
      <w:color w:val="0D0D0D"/>
      <w:sz w:val="22"/>
      <w:szCs w:val="22"/>
      <w:lang w:val="de-DE"/>
    </w:rPr>
  </w:style>
  <w:style w:type="character" w:styleId="Hyperlink">
    <w:name w:val="Hyperlink"/>
    <w:basedOn w:val="Absatz-Standardschriftart"/>
    <w:uiPriority w:val="99"/>
    <w:unhideWhenUsed/>
    <w:rsid w:val="00F50981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F50981"/>
    <w:pPr>
      <w:ind w:left="720"/>
      <w:contextualSpacing/>
    </w:pPr>
  </w:style>
  <w:style w:type="paragraph" w:styleId="Unterschrift">
    <w:name w:val="Signature"/>
    <w:basedOn w:val="Standard"/>
    <w:link w:val="UnterschriftZchn"/>
    <w:uiPriority w:val="99"/>
    <w:semiHidden/>
    <w:unhideWhenUsed/>
    <w:rsid w:val="00F50981"/>
    <w:pPr>
      <w:spacing w:after="0"/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F50981"/>
    <w:rPr>
      <w:rFonts w:ascii="Cambria" w:eastAsia="Cambria" w:hAnsi="Cambria" w:cs="DejaVu Sans"/>
      <w:color w:val="404040"/>
      <w:sz w:val="22"/>
      <w:szCs w:val="22"/>
      <w:lang w:val="de-DE"/>
    </w:rPr>
  </w:style>
  <w:style w:type="paragraph" w:styleId="Kopfzeile">
    <w:name w:val="header"/>
    <w:basedOn w:val="Standard"/>
    <w:link w:val="KopfzeileZchn"/>
    <w:uiPriority w:val="99"/>
    <w:unhideWhenUsed/>
    <w:rsid w:val="002F030B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2F030B"/>
    <w:rPr>
      <w:rFonts w:ascii="Cambria" w:eastAsia="Cambria" w:hAnsi="Cambria" w:cs="DejaVu Sans"/>
      <w:color w:val="404040"/>
      <w:sz w:val="22"/>
      <w:szCs w:val="22"/>
      <w:lang w:val="de-DE"/>
    </w:rPr>
  </w:style>
  <w:style w:type="character" w:customStyle="1" w:styleId="berschrift1Zchn">
    <w:name w:val="Überschrift 1 Zchn"/>
    <w:basedOn w:val="Absatz-Standardschriftart"/>
    <w:link w:val="berschrift1"/>
    <w:rsid w:val="00442CDE"/>
    <w:rPr>
      <w:rFonts w:ascii="Century Gothic" w:eastAsia="Times New Roman" w:hAnsi="Century Gothic" w:cs="Frutiger 57Cn"/>
      <w:b/>
      <w:bCs/>
      <w:kern w:val="28"/>
      <w:sz w:val="56"/>
      <w:szCs w:val="28"/>
      <w:lang w:eastAsia="de-DE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442CDE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442CDE"/>
    <w:rPr>
      <w:rFonts w:ascii="Cambria" w:eastAsia="Cambria" w:hAnsi="Cambria" w:cs="DejaVu Sans"/>
      <w:color w:val="404040"/>
      <w:sz w:val="22"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5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3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imeon.schaer1@gmail.com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s.simeon.schaer\Downloads\Vorlage_BS_V03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5T09:02:47.9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276 1311 24575,'8'-10'0,"58"-95"0,-50 77 0,210-386 0,-186 334 0,52-151 0,-80 192 0,-2 0 0,-2-1 0,-1 0 0,-2 0 0,-3-1 0,-2-50 0,0 78 0,-2 1 0,1 0 0,-1-1 0,-1 1 0,-1 0 0,-4-12 0,7 23 0,1 0 0,-1 0 0,1 0 0,-1 0 0,1 0 0,-1 1 0,0-1 0,0 0 0,1 0 0,-1 1 0,0-1 0,0 0 0,0 1 0,0-1 0,0 1 0,1-1 0,-1 1 0,0 0 0,0-1 0,0 1 0,-1 0 0,1-1 0,0 1 0,0 0 0,0 0 0,0 0 0,0 0 0,0 0 0,0 0 0,0 0 0,-2 1 0,-3 0 0,1 1 0,0 0 0,-1 0 0,-8 5 0,9-4 0,-1 0 0,1 1 0,0 0 0,0 0 0,0 0 0,0 1 0,1 0 0,0 0 0,0 0 0,0 0 0,0 0 0,-3 8 0,-1 5 0,1-1 0,-10 37 0,1 19 0,-9 89 0,5 77 0,5 212 0,12-294 0,2-102 0,-13 75 0,13-123 0,-1 0 0,0 0 0,-1 0 0,0 0 0,0 0 0,0 0 0,-1-1 0,0 0 0,0 0 0,-1 0 0,0 0 0,0 0 0,0-1 0,-1 0 0,0 0 0,0 0 0,0-1 0,0 0 0,-1 0 0,0-1 0,-11 5 0,12-6 0,0 0 0,-1-1 0,0 0 0,1 0 0,-1-1 0,1 1 0,-1-1 0,0-1 0,1 1 0,-1-1 0,0 0 0,1-1 0,-10-3 0,-1-1 0,-1-1 0,1-1 0,-24-14 0,17 7 0,0-1 0,1-1 0,1-1 0,0 0 0,-35-42 0,55 58 0,0 0 0,0-1 0,0 1 0,0-1 0,1 0 0,-3-4 0,4 7 0,0-1 0,0 0 0,-1 1 0,1-1 0,0 1 0,0-1 0,0 1 0,0-1 0,0 0 0,0 1 0,0-1 0,0 1 0,0-1 0,1 1 0,-1-1 0,0 0 0,0 1 0,0-1 0,1 1 0,-1-1 0,0 1 0,1-1 0,-1 1 0,0-1 0,1 1 0,-1 0 0,1-1 0,-1 1 0,0-1 0,1 1 0,-1 0 0,1-1 0,-1 1 0,1 0 0,0 0 0,0-1 0,7-1 0,-1 0 0,1 1 0,-1 0 0,1 0 0,-1 0 0,1 1 0,12 1 0,-15-1 0,334 34 0,-235-21 0,194 18 0,-229-25 0,-46-3-1365,-8-2-5461</inkml:trace>
  <inkml:trace contextRef="#ctx0" brushRef="#br0" timeOffset="597.99">1108 1532 24575,'0'0'0</inkml:trace>
  <inkml:trace contextRef="#ctx0" brushRef="#br0" timeOffset="2223.17">2279 358 24575,'-5'-4'0,"-2"-2"0,0 1 0,-1 0 0,1 0 0,-1 1 0,-13-5 0,7 2 0,-13-4 0,0 1 0,0 1 0,-2 1 0,1 1 0,-51-6 0,45 11 0,0 0 0,0 2 0,0 2 0,-58 9 0,61-5 0,1 2 0,0 1 0,-44 19 0,28-6 0,-57 36 0,78-42 0,0 1 0,1 1 0,-31 30 0,45-38 0,0 1 0,1 0 0,0 1 0,1 0 0,0 0 0,1 1 0,0 0 0,-8 24 0,14-33 0,0 0 0,0 0 0,0 0 0,1 0 0,-1 0 0,1 0 0,0 0 0,0 0 0,1 0 0,-1 0 0,1 1 0,2 4 0,-1-2 0,2 0 0,-1 0 0,1 0 0,0-1 0,8 9 0,-4-5 0,1 0 0,0 0 0,1-1 0,0-1 0,13 10 0,-1-5 0,39 20 0,-1-8-46,0-1-1,2-4 0,65 14 0,196 25-257,-128-27 225,-184-30 79,2 1 0,1-1 0,-1 2 0,24 8 0,-36-12 0,1 1 0,-1-1 0,0 1 0,0-1 0,0 1 0,0 0 0,0 0 0,0-1 0,0 1 0,0 0 0,-1 0 0,1 0 0,0 0 0,0 0 0,-1 0 0,1 0 0,0 1 0,-1 0 0,0-1 0,1 0 0,-1 0 0,0 1 0,-1-1 0,1 0 0,0 0 0,0 1 0,-1-1 0,1 0 0,0 0 0,-1 0 0,1 1 0,-1-1 0,0 0 0,1 0 0,-2 1 0,-3 5 30,0-1 0,0 0 0,-1 0 0,-10 8 0,-31 22 295,1-5-280,-2-2-1,-1-2 1,-1-3 0,-56 20-1,3-8-790,-118 24-1,160-46-6079</inkml:trace>
  <inkml:trace contextRef="#ctx0" brushRef="#br0" timeOffset="2758.6">2131 835 24575,'-3'1'0,"-17"12"0,0 0 0,1 1 0,-26 25 0,42-36 0,-29 27 0,2 1 0,0 1 0,-42 62 0,56-70 0,2 1 0,0 0 0,2 1 0,1 0 0,1 1 0,-11 46 0,19-64 0,1 0 0,0 1 0,0-1 0,1 0 0,1 0 0,-1 1 0,1-1 0,1 0 0,2 10 0,-2-14 0,0 0 0,0 0 0,1 0 0,-1 0 0,1 0 0,0-1 0,1 1 0,-1-1 0,1 0 0,0 0 0,0 0 0,0 0 0,0-1 0,1 0 0,-1 0 0,9 5 0,-4-5 0,0 1 0,0-1 0,1 0 0,-1-1 0,1 0 0,0-1 0,-1 0 0,1 0 0,0-1 0,0 0 0,0 0 0,-1-1 0,12-3 0,2-1 0,1-1 0,-2-1 0,1-1 0,28-14 0,-6-2-82,-2-1 0,0-1 1,-2-3-1,51-46 0,-26 13-123,87-103 0,-114 116 259,44-72 0,13-54-1390,-69 119-4808</inkml:trace>
  <inkml:trace contextRef="#ctx0" brushRef="#br0" timeOffset="3450.41">2345 430 24575,'0'2'0,"3"132"0,5-1 0,41 204 0,35-12 0,-79-315 0,-5-10 0,0 0 0,0 0 0,0 0 0,0 1 0,0-1 0,1 0 0,-1 0 0,0 0 0,0 0 0,0 0 0,0 0 0,0 0 0,0 0 0,1 0 0,-1 0 0,0 1 0,0-1 0,0 0 0,0 0 0,0 0 0,0 0 0,1 0 0,-1 0 0,0 0 0,0 0 0,0 0 0,0 0 0,1 0 0,-1 0 0,0 0 0,0 0 0,0 0 0,0-1 0,2 0 0,-1 0 0,0 0 0,0-1 0,0 1 0,0-1 0,0 1 0,0-1 0,0-2 0,26-55 0,23-44 0,-48 99 0,1-1 0,0 1 0,1 0 0,-1-1 0,1 1 0,0 1 0,8-7 0,-9 8 0,-1 1 0,1-1 0,-1 1 0,1 0 0,0 0 0,-1 0 0,1 0 0,0 0 0,0 1 0,0-1 0,0 1 0,0-1 0,0 1 0,0 0 0,0 1 0,4-1 0,-1 2 0,1 0 0,-1 0 0,0 0 0,0 0 0,0 1 0,0 0 0,0 1 0,-1-1 0,1 1 0,-1 0 0,0 0 0,7 8 0,2 3 0,-1 1 0,19 29 0,14 34 335,-8-12-2035,-31-56-5126</inkml:trace>
  <inkml:trace contextRef="#ctx0" brushRef="#br0" timeOffset="4257.08">3536 1047 24575,'-4'-2'0,"-1"1"0,0 0 0,1 1 0,-1-1 0,-7 1 0,3 0 0,-21-1 0,0 2 0,0 1 0,0 1 0,0 1 0,1 2 0,-31 9 0,43-9 0,1 0 0,0 1 0,0 1 0,-27 17 0,33-18 0,0 1 0,0 0 0,1 0 0,0 1 0,1 0 0,0 1 0,-9 14 0,12-17 0,2 0 0,-1 0 0,1 0 0,0 0 0,1 1 0,-1-1 0,0 12 0,2-17 0,1 1 0,0 0 0,-1-1 0,1 1 0,1-1 0,-1 1 0,0 0 0,1-1 0,-1 1 0,1-1 0,0 1 0,0 0 0,0-1 0,0 0 0,0 1 0,1-1 0,-1 0 0,1 0 0,-1 0 0,1 0 0,0 0 0,0 0 0,0 0 0,0 0 0,3 1 0,0 0 0,0-1 0,0 0 0,0 0 0,1-1 0,-1 0 0,1 1 0,-1-2 0,1 1 0,-1-1 0,1 1 0,-1-1 0,1-1 0,10-1 0,1-1 0,1-1 0,-1-1 0,17-6 0,-5-1 0,0 0 0,-2-2 0,1-1 0,-2-1 0,0-1 0,32-29 0,-38 26 0,-20 21 0,0-1 0,1 0 0,-1 0 0,0 1 0,0-1 0,1 0 0,-1 1 0,0-1 0,0 0 0,0 1 0,1-1 0,-1 0 0,0 1 0,0-1 0,0 0 0,0 1 0,0-1 0,0 1 0,16 62 0,-5-17 0,33 86 0,-44-131 1,2 3 67,0 1 0,0 0 0,1 0 0,5 7 0,-7-11-142,0 0 0,0 0 0,0 0 0,0 0-1,1-1 1,-1 1 0,0 0 0,0 0 0,0-1 0,1 1-1,-1-1 1,0 1 0,1-1 0,-1 1 0,0-1-1,1 0 1,-1 0 0,1 1 0,-1-1 0,1 0-1,-1 0 1,3-1 0,3 0-6752</inkml:trace>
  <inkml:trace contextRef="#ctx0" brushRef="#br0" timeOffset="5846.85">3143 737 24575,'0'0'0,"-1"-1"0,-1-1 0,-2-2 0,0-2 0,-4-5 0,-2-5 0,-3-6 0,-2-9 0,-2-8 0,0-7 0,1-1 0,2 2 0,4 5 0,1 8 0,4 10 0,1 8-8191</inkml:trace>
  <inkml:trace contextRef="#ctx0" brushRef="#br0" timeOffset="6177.16">3653 607 24575,'0'0'0,"0"-1"0,-4-2 0,-5-5 0,-6-7 0,-8-10 0,-5-7 0,-3-7 0,4 4 0,7 7-8191</inkml:trace>
  <inkml:trace contextRef="#ctx0" brushRef="#br0" timeOffset="7288.85">3740 627 24575,'1'4'0,"4"38"0,1-6 0,35 313 0,-28-225 0,-10-85 0,-2-22 0,3 21 0,-4-38 0,0 0 0,0 0 0,0 1 0,0-1 0,0 0 0,0 0 0,0 1 0,0-1 0,0 0 0,0 0 0,1 1 0,-1-1 0,0 0 0,0 0 0,0 1 0,0-1 0,1 0 0,-1 0 0,0 0 0,0 1 0,0-1 0,1 0 0,-1 0 0,0 0 0,0 0 0,1 0 0,-1 1 0,0-1 0,0 0 0,1 0 0,-1 0 0,0 0 0,0 0 0,1 0 0,-1 0 0,0 0 0,0 0 0,1 0 0,-1 0 0,0 0 0,1 0 0,-1 0 0,0 0 0,0 0 0,1-1 0,13-7 0,-11 7 0,112-83 0,-9 7 0,-23 21 0,2 3 0,93-41 0,-128 72 0,0 1 0,2 3 0,0 2 0,1 2 0,75-10 0,-98 21 0,43 0 0,-61 3 0,0 1 0,1 0 0,-1 1 0,0 0 0,24 8 0,-35-9 0,0-1 0,0 0 0,0 1 0,0-1 0,0 1 0,0-1 0,-1 1 0,1 0 0,0-1 0,0 1 0,0 0 0,-1-1 0,1 1 0,0 0 0,-1 0 0,1 0 0,-1 0 0,1-1 0,-1 1 0,0 0 0,1 0 0,-1 0 0,0 0 0,1 0 0,-1 0 0,0 0 0,0 0 0,0 0 0,0 0 0,0 0 0,0 0 0,0 0 0,0 0 0,-1 0 0,1 0 0,0 0 0,-1 2 0,-2 2 0,1 0 0,-1 1 0,0-1 0,0-1 0,-7 8 0,3-3 0,-1-2 0,0 1 0,-1-1 0,0 0 0,0-1 0,0 0 0,-1-1 0,0 1 0,0-2 0,-19 7 0,-9 0 0,-69 12 0,-199 14-603,-5-20 1,-172-6-1433,-3-11 1766,-369 6 412,284 22-947,428-19-3217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9447511-f540-4e76-a73e-213216ff250e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F6616DBDAF6814C90EC7435CEA7DB3B" ma:contentTypeVersion="12" ma:contentTypeDescription="Ein neues Dokument erstellen." ma:contentTypeScope="" ma:versionID="4410e0b4f7a4a050dcc6892e762de015">
  <xsd:schema xmlns:xsd="http://www.w3.org/2001/XMLSchema" xmlns:xs="http://www.w3.org/2001/XMLSchema" xmlns:p="http://schemas.microsoft.com/office/2006/metadata/properties" xmlns:ns3="f9447511-f540-4e76-a73e-213216ff250e" xmlns:ns4="88e29aee-10b1-4766-987c-e77abf9ee2fb" targetNamespace="http://schemas.microsoft.com/office/2006/metadata/properties" ma:root="true" ma:fieldsID="fffc45b0ed35cfddef5bd6a66159af28" ns3:_="" ns4:_="">
    <xsd:import namespace="f9447511-f540-4e76-a73e-213216ff250e"/>
    <xsd:import namespace="88e29aee-10b1-4766-987c-e77abf9ee2f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447511-f540-4e76-a73e-213216ff25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Freigabehinweis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e29aee-10b1-4766-987c-e77abf9ee2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CE2993-986E-4F3F-8437-D22FE2E9352F}">
  <ds:schemaRefs>
    <ds:schemaRef ds:uri="http://schemas.microsoft.com/office/2006/metadata/properties"/>
    <ds:schemaRef ds:uri="http://schemas.microsoft.com/office/infopath/2007/PartnerControls"/>
    <ds:schemaRef ds:uri="f9447511-f540-4e76-a73e-213216ff250e"/>
  </ds:schemaRefs>
</ds:datastoreItem>
</file>

<file path=customXml/itemProps2.xml><?xml version="1.0" encoding="utf-8"?>
<ds:datastoreItem xmlns:ds="http://schemas.openxmlformats.org/officeDocument/2006/customXml" ds:itemID="{BADD83B1-93C9-4B6E-8F52-E7A622810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447511-f540-4e76-a73e-213216ff250e"/>
    <ds:schemaRef ds:uri="88e29aee-10b1-4766-987c-e77abf9ee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9CAC6E-75FF-426A-8901-9DC48F9CE8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Vorlage_BS_V03</Template>
  <TotalTime>0</TotalTime>
  <Pages>1</Pages>
  <Words>202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 Schär, Simeon</dc:creator>
  <cp:keywords/>
  <dc:description/>
  <cp:lastModifiedBy>SUS Schär, Simeon</cp:lastModifiedBy>
  <cp:revision>17</cp:revision>
  <dcterms:created xsi:type="dcterms:W3CDTF">2022-07-01T09:04:00Z</dcterms:created>
  <dcterms:modified xsi:type="dcterms:W3CDTF">2022-07-13T12:02:00Z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0x0101006F6616DBDAF6814C90EC7435CEA7DB3B</vt:lpwstr>
  </property>
  <property fmtid="{D5CDD505-2E9C-101B-9397-08002B2CF9AE}" pid="3" name="Order">
    <vt:r8>7281200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</Properties>
</file>